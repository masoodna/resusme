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AC6266" w14:paraId="17A83807" w14:textId="77777777" w:rsidTr="00F622AE">
        <w:trPr>
          <w:trHeight w:val="764"/>
        </w:trPr>
        <w:tc>
          <w:tcPr>
            <w:tcW w:w="4320" w:type="dxa"/>
            <w:gridSpan w:val="2"/>
            <w:vAlign w:val="bottom"/>
          </w:tcPr>
          <w:p w14:paraId="0FD75802" w14:textId="2DA38E07" w:rsidR="00AC6266" w:rsidRDefault="003F08EB" w:rsidP="000C45FF">
            <w:pPr>
              <w:tabs>
                <w:tab w:val="left" w:pos="990"/>
              </w:tabs>
            </w:pPr>
            <w:r>
              <w:object w:dxaOrig="11400" w:dyaOrig="14280" w14:anchorId="4D832F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5.5pt;height:69pt" o:ole="">
                  <v:imagedata r:id="rId7" o:title=""/>
                </v:shape>
                <o:OLEObject Type="Embed" ProgID="PBrush" ShapeID="_x0000_i1025" DrawAspect="Content" ObjectID="_1717442889" r:id="rId8"/>
              </w:object>
            </w:r>
          </w:p>
        </w:tc>
        <w:tc>
          <w:tcPr>
            <w:tcW w:w="6470" w:type="dxa"/>
            <w:vAlign w:val="bottom"/>
          </w:tcPr>
          <w:p w14:paraId="28BF7141" w14:textId="346672F9" w:rsidR="00F622AE" w:rsidRPr="003F08EB" w:rsidRDefault="00AC6266" w:rsidP="00F622AE">
            <w:pPr>
              <w:pStyle w:val="Title"/>
              <w:rPr>
                <w:rFonts w:asciiTheme="majorBidi" w:hAnsiTheme="majorBidi" w:cstheme="majorBidi"/>
                <w:sz w:val="52"/>
                <w:szCs w:val="52"/>
              </w:rPr>
            </w:pPr>
            <w:r w:rsidRPr="003F08EB">
              <w:rPr>
                <w:rFonts w:asciiTheme="majorBidi" w:hAnsiTheme="majorBidi" w:cstheme="majorBidi"/>
                <w:sz w:val="52"/>
                <w:szCs w:val="52"/>
              </w:rPr>
              <w:t>Masood Nasiri</w:t>
            </w:r>
          </w:p>
          <w:p w14:paraId="744F0CBA" w14:textId="2CD00217" w:rsidR="00F622AE" w:rsidRPr="006D1190" w:rsidRDefault="00AC6266" w:rsidP="006D1190">
            <w:pPr>
              <w:pStyle w:val="NoSpacing"/>
              <w:rPr>
                <w:spacing w:val="1"/>
                <w:w w:val="77"/>
              </w:rPr>
            </w:pPr>
            <w:r w:rsidRPr="006D1190">
              <w:rPr>
                <w:w w:val="77"/>
              </w:rPr>
              <w:t>Python</w:t>
            </w:r>
            <w:r w:rsidRPr="006D1190">
              <w:rPr>
                <w:spacing w:val="3"/>
                <w:w w:val="77"/>
              </w:rPr>
              <w:t xml:space="preserve"> </w:t>
            </w:r>
            <w:r w:rsidR="0013732B" w:rsidRPr="006D1190">
              <w:t>and VBA programmer</w:t>
            </w:r>
          </w:p>
        </w:tc>
      </w:tr>
      <w:tr w:rsidR="001B2ABD" w14:paraId="6C906623" w14:textId="77777777" w:rsidTr="00AC6266">
        <w:tc>
          <w:tcPr>
            <w:tcW w:w="3600" w:type="dxa"/>
          </w:tcPr>
          <w:sdt>
            <w:sdtPr>
              <w:id w:val="-1711873194"/>
              <w:placeholder>
                <w:docPart w:val="734B5059C70E4F078DF2BE6B316FEE02"/>
              </w:placeholder>
              <w:temporary/>
              <w:showingPlcHdr/>
              <w15:appearance w15:val="hidden"/>
            </w:sdtPr>
            <w:sdtEndPr/>
            <w:sdtContent>
              <w:p w14:paraId="2B7A3325" w14:textId="337A4CF8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75E7821C" w14:textId="7703551F" w:rsidR="005E0DCA" w:rsidRPr="005E0DCA" w:rsidRDefault="005E0DCA" w:rsidP="005E0DCA"/>
          <w:p w14:paraId="56D41790" w14:textId="3B73DB02" w:rsidR="006D79B2" w:rsidRDefault="005E0178" w:rsidP="005E0178">
            <w:pP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 xml:space="preserve">Python </w:t>
            </w:r>
            <w:r w:rsidR="006D79B2"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>Programmer</w:t>
            </w:r>
            <w: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 xml:space="preserve"> with </w:t>
            </w:r>
            <w:r w:rsidR="00CC0339"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 xml:space="preserve"> years of experience</w:t>
            </w:r>
            <w:r w:rsidR="006D79B2"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>s.</w:t>
            </w:r>
          </w:p>
          <w:p w14:paraId="7D38D109" w14:textId="31B9A2AA" w:rsidR="006D79B2" w:rsidRDefault="006D79B2" w:rsidP="005E0178">
            <w:pP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</w:pPr>
            <w: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  <w:t>VBA programmer with 3 years Experiences.</w:t>
            </w:r>
          </w:p>
          <w:p w14:paraId="193C795C" w14:textId="03C13232" w:rsidR="00036450" w:rsidRDefault="00036450" w:rsidP="0013732B">
            <w:pPr>
              <w:rPr>
                <w:rFonts w:ascii="Roboto" w:hAnsi="Roboto"/>
                <w:color w:val="384347"/>
                <w:sz w:val="21"/>
                <w:szCs w:val="21"/>
                <w:shd w:val="clear" w:color="auto" w:fill="FFFFFF"/>
              </w:rPr>
            </w:pPr>
          </w:p>
          <w:sdt>
            <w:sdtPr>
              <w:id w:val="-1954003311"/>
              <w:placeholder>
                <w:docPart w:val="26C3CD8C828C47C79B30579E52C8CBDB"/>
              </w:placeholder>
              <w:temporary/>
              <w:showingPlcHdr/>
              <w15:appearance w15:val="hidden"/>
            </w:sdtPr>
            <w:sdtEndPr/>
            <w:sdtContent>
              <w:p w14:paraId="400879C4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2F5BD22A36D74341932F413F937AA683"/>
              </w:placeholder>
              <w:temporary/>
              <w:showingPlcHdr/>
              <w15:appearance w15:val="hidden"/>
            </w:sdtPr>
            <w:sdtEndPr/>
            <w:sdtContent>
              <w:p w14:paraId="203428A6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0C0836FC" w14:textId="3D5930EA" w:rsidR="004D3011" w:rsidRDefault="005E0DCA" w:rsidP="004D3011">
            <w:r>
              <w:t>0098 9398187299</w:t>
            </w:r>
          </w:p>
          <w:p w14:paraId="32320A62" w14:textId="77777777" w:rsidR="004D3011" w:rsidRPr="004D3011" w:rsidRDefault="004D3011" w:rsidP="004D3011"/>
          <w:p w14:paraId="44C52B37" w14:textId="4F4D99C7" w:rsidR="004D3011" w:rsidRDefault="00D92967" w:rsidP="004D3011">
            <w:r>
              <w:t>Address:</w:t>
            </w:r>
          </w:p>
          <w:p w14:paraId="5B17C01C" w14:textId="36402041" w:rsidR="004D3011" w:rsidRDefault="00CB0767" w:rsidP="004D3011">
            <w:r>
              <w:t>Tehran,Iran</w:t>
            </w:r>
          </w:p>
          <w:p w14:paraId="3931D7ED" w14:textId="77777777" w:rsidR="004D3011" w:rsidRDefault="004D3011" w:rsidP="004D3011"/>
          <w:sdt>
            <w:sdtPr>
              <w:id w:val="-240260293"/>
              <w:placeholder>
                <w:docPart w:val="E87CC1251C4545958A3E6F52199288F6"/>
              </w:placeholder>
              <w:temporary/>
              <w:showingPlcHdr/>
              <w15:appearance w15:val="hidden"/>
            </w:sdtPr>
            <w:sdtEndPr/>
            <w:sdtContent>
              <w:p w14:paraId="48356C33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4484B6D8" w14:textId="06D09300" w:rsidR="00036450" w:rsidRPr="00E4381A" w:rsidRDefault="005E0DCA" w:rsidP="004D3011">
            <w:pPr>
              <w:rPr>
                <w:rStyle w:val="Hyperlink"/>
              </w:rPr>
            </w:pPr>
            <w:r>
              <w:t>Masood.na@gmail.com</w:t>
            </w:r>
          </w:p>
          <w:sdt>
            <w:sdtPr>
              <w:id w:val="-1444214663"/>
              <w:placeholder>
                <w:docPart w:val="C02F71243276423DAB9F8C4940FA4669"/>
              </w:placeholder>
              <w:temporary/>
              <w:showingPlcHdr/>
              <w15:appearance w15:val="hidden"/>
            </w:sdtPr>
            <w:sdtEndPr/>
            <w:sdtContent>
              <w:p w14:paraId="32675FE6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42D6D5D1" w14:textId="1C47AAF3" w:rsidR="004D3011" w:rsidRDefault="00E96CF7" w:rsidP="004D3011">
            <w:r>
              <w:t>Problem Solving in Excell</w:t>
            </w:r>
          </w:p>
          <w:p w14:paraId="46D595E8" w14:textId="31D8DC8A" w:rsidR="004D3011" w:rsidRDefault="00E96CF7" w:rsidP="004D3011">
            <w:r>
              <w:t>Attending in programming contests</w:t>
            </w:r>
          </w:p>
          <w:p w14:paraId="0AE4BD1A" w14:textId="6BA621FC" w:rsidR="004D3011" w:rsidRDefault="004D3011" w:rsidP="004D3011"/>
          <w:p w14:paraId="04373D6E" w14:textId="2A53CB2C" w:rsidR="004D3011" w:rsidRPr="004D3011" w:rsidRDefault="004D3011" w:rsidP="004D3011"/>
        </w:tc>
        <w:tc>
          <w:tcPr>
            <w:tcW w:w="720" w:type="dxa"/>
          </w:tcPr>
          <w:p w14:paraId="563C542A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8FAA17BE94EB43B094EFC47663AF6C88"/>
              </w:placeholder>
              <w:temporary/>
              <w:showingPlcHdr/>
              <w15:appearance w15:val="hidden"/>
            </w:sdtPr>
            <w:sdtEndPr/>
            <w:sdtContent>
              <w:p w14:paraId="6375B9BB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663190B" w14:textId="3CFADF28" w:rsidR="00036450" w:rsidRPr="00036450" w:rsidRDefault="008474BF" w:rsidP="00B359E4">
            <w:pPr>
              <w:pStyle w:val="Heading4"/>
            </w:pPr>
            <w:r>
              <w:t>Kashan Uni</w:t>
            </w:r>
          </w:p>
          <w:p w14:paraId="12C49A3C" w14:textId="1E266E1D" w:rsidR="00036450" w:rsidRPr="00B359E4" w:rsidRDefault="008474BF" w:rsidP="00B359E4">
            <w:pPr>
              <w:pStyle w:val="Date"/>
            </w:pPr>
            <w:r>
              <w:rPr>
                <w:rFonts w:hint="cs"/>
                <w:rtl/>
              </w:rPr>
              <w:t>2001</w:t>
            </w:r>
            <w:r w:rsidR="00036450" w:rsidRPr="00B359E4">
              <w:t xml:space="preserve"> - </w:t>
            </w:r>
            <w:r>
              <w:rPr>
                <w:rFonts w:hint="cs"/>
                <w:rtl/>
              </w:rPr>
              <w:t>2006</w:t>
            </w:r>
          </w:p>
          <w:p w14:paraId="19E8D7B3" w14:textId="30D2D53A" w:rsidR="00E96CF7" w:rsidRDefault="00E96CF7" w:rsidP="00E96CF7">
            <w:r>
              <w:t>graduated in Mechanical Eng.</w:t>
            </w:r>
          </w:p>
          <w:p w14:paraId="71872F06" w14:textId="77777777" w:rsidR="00036450" w:rsidRDefault="00036450" w:rsidP="00036450"/>
          <w:p w14:paraId="6A23E260" w14:textId="7FD76B81" w:rsidR="00036450" w:rsidRPr="00B359E4" w:rsidRDefault="008474BF" w:rsidP="00B359E4">
            <w:pPr>
              <w:pStyle w:val="Heading4"/>
            </w:pPr>
            <w:r>
              <w:t>Ivanaki Uni</w:t>
            </w:r>
          </w:p>
          <w:p w14:paraId="7DB07DF9" w14:textId="603B7EB9" w:rsidR="00036450" w:rsidRPr="0013732B" w:rsidRDefault="008474BF" w:rsidP="00B359E4">
            <w:pPr>
              <w:pStyle w:val="Date"/>
              <w:rPr>
                <w:sz w:val="20"/>
                <w:szCs w:val="20"/>
              </w:rPr>
            </w:pPr>
            <w:r w:rsidRPr="0013732B">
              <w:rPr>
                <w:rFonts w:hint="cs"/>
                <w:sz w:val="20"/>
                <w:szCs w:val="20"/>
                <w:rtl/>
              </w:rPr>
              <w:t>2015</w:t>
            </w:r>
            <w:r w:rsidR="00036450" w:rsidRPr="0013732B">
              <w:rPr>
                <w:sz w:val="20"/>
                <w:szCs w:val="20"/>
              </w:rPr>
              <w:t xml:space="preserve"> - </w:t>
            </w:r>
            <w:r w:rsidRPr="0013732B">
              <w:rPr>
                <w:rFonts w:hint="cs"/>
                <w:sz w:val="20"/>
                <w:szCs w:val="20"/>
                <w:rtl/>
              </w:rPr>
              <w:t>2017</w:t>
            </w:r>
          </w:p>
          <w:p w14:paraId="76DDB862" w14:textId="47363217" w:rsidR="00036450" w:rsidRPr="0013732B" w:rsidRDefault="00E96CF7" w:rsidP="00036450">
            <w:pPr>
              <w:rPr>
                <w:sz w:val="20"/>
                <w:szCs w:val="20"/>
                <w:rtl/>
              </w:rPr>
            </w:pPr>
            <w:r w:rsidRPr="0013732B">
              <w:rPr>
                <w:sz w:val="20"/>
                <w:szCs w:val="20"/>
              </w:rPr>
              <w:t>graduated in Mechatronics</w:t>
            </w:r>
            <w:r w:rsidR="00AC7AA5" w:rsidRPr="0013732B">
              <w:rPr>
                <w:sz w:val="20"/>
                <w:szCs w:val="20"/>
              </w:rPr>
              <w:t xml:space="preserve"> Eng.</w:t>
            </w:r>
          </w:p>
          <w:p w14:paraId="43BA79CE" w14:textId="5D544AF3" w:rsidR="006D79B2" w:rsidRPr="0013732B" w:rsidRDefault="00AC7AA5" w:rsidP="00AC7AA5">
            <w:pPr>
              <w:rPr>
                <w:szCs w:val="18"/>
                <w:rtl/>
              </w:rPr>
            </w:pPr>
            <w:r w:rsidRPr="0013732B">
              <w:rPr>
                <w:szCs w:val="18"/>
              </w:rPr>
              <w:t xml:space="preserve">article :detecting non-standard parts using  image processing </w:t>
            </w:r>
          </w:p>
          <w:p w14:paraId="063E66F5" w14:textId="70342E7A" w:rsidR="00AC7AA5" w:rsidRPr="0013732B" w:rsidRDefault="00AC7AA5" w:rsidP="0013732B">
            <w:pPr>
              <w:pStyle w:val="ltr"/>
              <w:spacing w:before="0" w:beforeAutospacing="0" w:after="0" w:afterAutospacing="0"/>
              <w:jc w:val="both"/>
              <w:rPr>
                <w:rFonts w:ascii="mtr" w:hAnsi="mtr"/>
                <w:color w:val="000000"/>
                <w:sz w:val="20"/>
                <w:szCs w:val="20"/>
                <w:rtl/>
              </w:rPr>
            </w:pPr>
            <w:r w:rsidRPr="0013732B">
              <w:rPr>
                <w:rFonts w:ascii="mtr" w:hAnsi="mtr"/>
                <w:color w:val="000000"/>
                <w:sz w:val="20"/>
                <w:szCs w:val="20"/>
              </w:rPr>
              <w:t>https://civilica.com/doc/1023349/</w:t>
            </w:r>
          </w:p>
          <w:sdt>
            <w:sdtPr>
              <w:id w:val="1001553383"/>
              <w:placeholder>
                <w:docPart w:val="0F088304C3AB49FFB4739755C2990FFA"/>
              </w:placeholder>
              <w:temporary/>
              <w:showingPlcHdr/>
              <w15:appearance w15:val="hidden"/>
            </w:sdtPr>
            <w:sdtEndPr/>
            <w:sdtContent>
              <w:p w14:paraId="32F77C6A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B6CCF3D" w14:textId="1C4449B2" w:rsidR="00036450" w:rsidRDefault="005B27EF" w:rsidP="00B359E4">
            <w:pPr>
              <w:pStyle w:val="Heading4"/>
              <w:rPr>
                <w:bCs/>
              </w:rPr>
            </w:pPr>
            <w:r>
              <w:t>Hadid Mobtakeran</w:t>
            </w:r>
            <w:r w:rsidR="00036450">
              <w:t xml:space="preserve"> </w:t>
            </w:r>
            <w:r w:rsidR="00E96CF7">
              <w:t>[</w:t>
            </w:r>
            <w:r w:rsidR="00E54881">
              <w:t>System</w:t>
            </w:r>
            <w:r w:rsidR="00E96CF7">
              <w:t xml:space="preserve"> manager]</w:t>
            </w:r>
          </w:p>
          <w:p w14:paraId="7857441A" w14:textId="56485D25" w:rsidR="00036450" w:rsidRPr="00036450" w:rsidRDefault="00E96CF7" w:rsidP="00B359E4">
            <w:pPr>
              <w:pStyle w:val="Date"/>
            </w:pPr>
            <w:r>
              <w:t>2009</w:t>
            </w:r>
            <w:r w:rsidR="00036450" w:rsidRPr="00036450">
              <w:t>–</w:t>
            </w:r>
            <w:r>
              <w:t>2022</w:t>
            </w:r>
          </w:p>
          <w:p w14:paraId="46DC9DB2" w14:textId="3329808D" w:rsidR="00036450" w:rsidRDefault="003F08EB" w:rsidP="00036450">
            <w:r>
              <w:t>System</w:t>
            </w:r>
            <w:r w:rsidR="00E96CF7">
              <w:t xml:space="preserve"> Manager in an automotive part company.</w:t>
            </w:r>
            <w:r w:rsidR="00036450" w:rsidRPr="00036450">
              <w:t xml:space="preserve"> </w:t>
            </w:r>
          </w:p>
          <w:p w14:paraId="7287007E" w14:textId="7311B374" w:rsidR="00A84B78" w:rsidRDefault="00A84B78" w:rsidP="00036450">
            <w:r>
              <w:t>Creating integrated Quality Dashboard system</w:t>
            </w:r>
            <w:r w:rsidR="0013732B">
              <w:rPr>
                <w:rFonts w:hint="cs"/>
                <w:rtl/>
              </w:rPr>
              <w:t xml:space="preserve"> </w:t>
            </w:r>
            <w:r w:rsidR="0013732B">
              <w:t>(VBA +SQL)</w:t>
            </w:r>
          </w:p>
          <w:p w14:paraId="091E6D2B" w14:textId="77777777" w:rsidR="003F08EB" w:rsidRDefault="003F08EB" w:rsidP="00036450"/>
          <w:p w14:paraId="03AABDD0" w14:textId="4FCC0497" w:rsidR="00AF42AB" w:rsidRDefault="00AF42AB" w:rsidP="00036450">
            <w:r>
              <w:t>Tracing System for automotive parts production factories such as:</w:t>
            </w:r>
          </w:p>
          <w:p w14:paraId="60D8ED7E" w14:textId="0A653BF4" w:rsidR="00AF42AB" w:rsidRDefault="00AF42AB" w:rsidP="00036450">
            <w:r>
              <w:t>Traktor sazi Iran (Tabiz) - Hadid Mobtakeran(Pakdasht) -Alvand Sepehr Parsian (Tehran)– Sanat Gostar Sadid (Kermanshah)- Fanavaran Parto Alvand (Pakdasht)-Sanaye Shahid Bagheri (Tehran) – Mafsal Sazan Ramin(Tabriz) – Ghof</w:t>
            </w:r>
            <w:r w:rsidR="003F08EB">
              <w:t>l</w:t>
            </w:r>
            <w:r>
              <w:t xml:space="preserve"> Iran (</w:t>
            </w:r>
            <w:r w:rsidR="003F08EB">
              <w:t>Rasht</w:t>
            </w:r>
            <w:r>
              <w:t>) – Mashin Abzar Iran Khodro (Karaj) – Sendan (Ghazvin)</w:t>
            </w:r>
            <w:r w:rsidR="003F08EB">
              <w:t>-Hadid Pelastic Shams (Shmas Abad Qom) -Ettehad Pelast Alborz (Alborz)- Barazesh Sanat ( Qom) – Tavan Pazhoohan (Pardis) – Sanaye Shahid Rahimi (Pakdasht)</w:t>
            </w:r>
          </w:p>
          <w:p w14:paraId="4A3C684B" w14:textId="65272911" w:rsidR="00EF6D37" w:rsidRDefault="00EF6D37" w:rsidP="00EF6D37">
            <w:pPr>
              <w:pStyle w:val="Heading2"/>
            </w:pPr>
            <w:r>
              <w:t>Certificates</w:t>
            </w:r>
          </w:p>
          <w:p w14:paraId="78CA1E23" w14:textId="12121544" w:rsidR="00EF6D37" w:rsidRPr="003F6D6F" w:rsidRDefault="00EF6D37" w:rsidP="00036450">
            <w:pPr>
              <w:rPr>
                <w:b/>
              </w:rPr>
            </w:pPr>
            <w:r w:rsidRPr="003F6D6F">
              <w:rPr>
                <w:b/>
              </w:rPr>
              <w:t>(JS +HTML + CSS):</w:t>
            </w:r>
          </w:p>
          <w:p w14:paraId="3E056F6B" w14:textId="3939C868" w:rsidR="00EF6D37" w:rsidRPr="003F6D6F" w:rsidRDefault="00EF6D37" w:rsidP="00036450">
            <w:pPr>
              <w:rPr>
                <w:bCs/>
              </w:rPr>
            </w:pPr>
            <w:r w:rsidRPr="003F6D6F">
              <w:rPr>
                <w:bCs/>
              </w:rPr>
              <w:t>https://learn.codeinstitute.net/certificates/3544aee128da4df59e0feb998c38caad</w:t>
            </w:r>
          </w:p>
          <w:p w14:paraId="00D23530" w14:textId="4EC8C2A0" w:rsidR="004D3011" w:rsidRPr="003F6D6F" w:rsidRDefault="00EF6D37" w:rsidP="00036450">
            <w:pPr>
              <w:rPr>
                <w:b/>
                <w:bCs/>
              </w:rPr>
            </w:pPr>
            <w:r w:rsidRPr="003F6D6F">
              <w:rPr>
                <w:b/>
                <w:bCs/>
              </w:rPr>
              <w:t>(Network +):</w:t>
            </w:r>
          </w:p>
          <w:p w14:paraId="06DF4294" w14:textId="56C5B7B5" w:rsidR="00EF6D37" w:rsidRDefault="008926ED" w:rsidP="00036450">
            <w:r w:rsidRPr="008926ED">
              <w:t>https://tosinso.com/fa/profiles/8c4fd1f5-2bc5-4f1b-a12b-d33db386fb21/certificates</w:t>
            </w:r>
          </w:p>
          <w:p w14:paraId="7A257710" w14:textId="56639107" w:rsidR="008926ED" w:rsidRDefault="008926ED" w:rsidP="00036450">
            <w:pPr>
              <w:rPr>
                <w:b/>
                <w:bCs/>
              </w:rPr>
            </w:pPr>
            <w:r w:rsidRPr="008926ED">
              <w:rPr>
                <w:b/>
                <w:bCs/>
              </w:rPr>
              <w:t>(Git &amp; Github):</w:t>
            </w:r>
          </w:p>
          <w:p w14:paraId="44BFA66A" w14:textId="005CE515" w:rsidR="008926ED" w:rsidRPr="00EF1AFE" w:rsidRDefault="008926ED" w:rsidP="00036450">
            <w:r w:rsidRPr="00EF1AFE">
              <w:t>Quera.</w:t>
            </w:r>
            <w:r w:rsidR="00EF1AFE" w:rsidRPr="00EF1AFE">
              <w:t>org</w:t>
            </w:r>
          </w:p>
          <w:sdt>
            <w:sdtPr>
              <w:id w:val="1669594239"/>
              <w:placeholder>
                <w:docPart w:val="8940795C43C54D99961DDD7ED4C0B685"/>
              </w:placeholder>
              <w:temporary/>
              <w:showingPlcHdr/>
              <w15:appearance w15:val="hidden"/>
            </w:sdtPr>
            <w:sdtEndPr/>
            <w:sdtContent>
              <w:p w14:paraId="1B4F14C2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43DC114C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4AB8A76B" wp14:editId="53F2CE0B">
                  <wp:extent cx="3713480" cy="2398144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</w:tbl>
    <w:p w14:paraId="7AAB46D8" w14:textId="191CAF56" w:rsidR="0043117B" w:rsidRDefault="009B203C" w:rsidP="000C45FF">
      <w:pPr>
        <w:tabs>
          <w:tab w:val="left" w:pos="990"/>
        </w:tabs>
      </w:pPr>
    </w:p>
    <w:sectPr w:rsidR="0043117B" w:rsidSect="003F08EB">
      <w:headerReference w:type="default" r:id="rId10"/>
      <w:pgSz w:w="12240" w:h="15840"/>
      <w:pgMar w:top="270" w:right="720" w:bottom="450" w:left="72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9D8EE" w14:textId="77777777" w:rsidR="009B203C" w:rsidRDefault="009B203C" w:rsidP="000C45FF">
      <w:r>
        <w:separator/>
      </w:r>
    </w:p>
  </w:endnote>
  <w:endnote w:type="continuationSeparator" w:id="0">
    <w:p w14:paraId="5D95810C" w14:textId="77777777" w:rsidR="009B203C" w:rsidRDefault="009B203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t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4A7B7" w14:textId="77777777" w:rsidR="009B203C" w:rsidRDefault="009B203C" w:rsidP="000C45FF">
      <w:r>
        <w:separator/>
      </w:r>
    </w:p>
  </w:footnote>
  <w:footnote w:type="continuationSeparator" w:id="0">
    <w:p w14:paraId="5255AFC2" w14:textId="77777777" w:rsidR="009B203C" w:rsidRDefault="009B203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9C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04F3540" wp14:editId="29BAC3D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3" name="Graphic 1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A18AD"/>
    <w:multiLevelType w:val="hybridMultilevel"/>
    <w:tmpl w:val="93F6B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225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4BF"/>
    <w:rsid w:val="00036450"/>
    <w:rsid w:val="00094499"/>
    <w:rsid w:val="000C45FF"/>
    <w:rsid w:val="000E3FD1"/>
    <w:rsid w:val="00112054"/>
    <w:rsid w:val="001317D8"/>
    <w:rsid w:val="0013732B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3F08EB"/>
    <w:rsid w:val="003F6D6F"/>
    <w:rsid w:val="004071FC"/>
    <w:rsid w:val="00445947"/>
    <w:rsid w:val="00454401"/>
    <w:rsid w:val="004813B3"/>
    <w:rsid w:val="00496591"/>
    <w:rsid w:val="004C63E4"/>
    <w:rsid w:val="004D3011"/>
    <w:rsid w:val="005262AC"/>
    <w:rsid w:val="005B27EF"/>
    <w:rsid w:val="005E0178"/>
    <w:rsid w:val="005E0DCA"/>
    <w:rsid w:val="005E39D5"/>
    <w:rsid w:val="00600670"/>
    <w:rsid w:val="0062123A"/>
    <w:rsid w:val="00646E75"/>
    <w:rsid w:val="006771D0"/>
    <w:rsid w:val="006D1190"/>
    <w:rsid w:val="006D4F2B"/>
    <w:rsid w:val="006D79B2"/>
    <w:rsid w:val="00715FCB"/>
    <w:rsid w:val="00743101"/>
    <w:rsid w:val="00763E90"/>
    <w:rsid w:val="00764C9F"/>
    <w:rsid w:val="007775E1"/>
    <w:rsid w:val="007867A0"/>
    <w:rsid w:val="007927F5"/>
    <w:rsid w:val="007928E2"/>
    <w:rsid w:val="007B6298"/>
    <w:rsid w:val="00802CA0"/>
    <w:rsid w:val="008474BF"/>
    <w:rsid w:val="008926ED"/>
    <w:rsid w:val="009260CD"/>
    <w:rsid w:val="00940A66"/>
    <w:rsid w:val="00952C25"/>
    <w:rsid w:val="00963B3B"/>
    <w:rsid w:val="009B203C"/>
    <w:rsid w:val="00A2118D"/>
    <w:rsid w:val="00A213A1"/>
    <w:rsid w:val="00A84B78"/>
    <w:rsid w:val="00AC6266"/>
    <w:rsid w:val="00AC7AA5"/>
    <w:rsid w:val="00AD0A50"/>
    <w:rsid w:val="00AD76E2"/>
    <w:rsid w:val="00AF42AB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B0767"/>
    <w:rsid w:val="00CC0339"/>
    <w:rsid w:val="00CF71E4"/>
    <w:rsid w:val="00D2522B"/>
    <w:rsid w:val="00D422DE"/>
    <w:rsid w:val="00D5459D"/>
    <w:rsid w:val="00D92967"/>
    <w:rsid w:val="00DA1F4D"/>
    <w:rsid w:val="00DD172A"/>
    <w:rsid w:val="00E25A26"/>
    <w:rsid w:val="00E4381A"/>
    <w:rsid w:val="00E46B36"/>
    <w:rsid w:val="00E54881"/>
    <w:rsid w:val="00E55D74"/>
    <w:rsid w:val="00E96CF7"/>
    <w:rsid w:val="00EB31EE"/>
    <w:rsid w:val="00EF1AFE"/>
    <w:rsid w:val="00EF6D37"/>
    <w:rsid w:val="00F42C72"/>
    <w:rsid w:val="00F4361D"/>
    <w:rsid w:val="00F60274"/>
    <w:rsid w:val="00F622AE"/>
    <w:rsid w:val="00F77FB9"/>
    <w:rsid w:val="00FB068F"/>
    <w:rsid w:val="00FD6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3E640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customStyle="1" w:styleId="ltr">
    <w:name w:val="ltr"/>
    <w:basedOn w:val="Normal"/>
    <w:rsid w:val="00AC7AA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NoSpacing">
    <w:name w:val="No Spacing"/>
    <w:uiPriority w:val="1"/>
    <w:qFormat/>
    <w:rsid w:val="006D1190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Sheet1!$A$2:$A$12</c:f>
              <c:strCache>
                <c:ptCount val="11"/>
                <c:pt idx="0">
                  <c:v>Python</c:v>
                </c:pt>
                <c:pt idx="1">
                  <c:v>SQL Server</c:v>
                </c:pt>
                <c:pt idx="2">
                  <c:v>VBA</c:v>
                </c:pt>
                <c:pt idx="3">
                  <c:v>Access</c:v>
                </c:pt>
                <c:pt idx="4">
                  <c:v>Excell</c:v>
                </c:pt>
                <c:pt idx="5">
                  <c:v>Php</c:v>
                </c:pt>
                <c:pt idx="6">
                  <c:v>Html</c:v>
                </c:pt>
                <c:pt idx="7">
                  <c:v>Css</c:v>
                </c:pt>
                <c:pt idx="8">
                  <c:v>Js</c:v>
                </c:pt>
                <c:pt idx="9">
                  <c:v>Ms project</c:v>
                </c:pt>
                <c:pt idx="10">
                  <c:v>Git</c:v>
                </c:pt>
              </c:strCache>
            </c:str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0.5</c:v>
                </c:pt>
                <c:pt idx="1">
                  <c:v>0.4</c:v>
                </c:pt>
                <c:pt idx="2">
                  <c:v>0.6</c:v>
                </c:pt>
                <c:pt idx="3">
                  <c:v>0.6</c:v>
                </c:pt>
                <c:pt idx="4">
                  <c:v>0.7</c:v>
                </c:pt>
                <c:pt idx="5">
                  <c:v>0.5</c:v>
                </c:pt>
                <c:pt idx="6">
                  <c:v>0.6</c:v>
                </c:pt>
                <c:pt idx="7">
                  <c:v>0.5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4B5059C70E4F078DF2BE6B316FEE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251402-D98C-4303-9E79-21B7A02EFE81}"/>
      </w:docPartPr>
      <w:docPartBody>
        <w:p w:rsidR="00533F2B" w:rsidRDefault="00C47ED0">
          <w:pPr>
            <w:pStyle w:val="734B5059C70E4F078DF2BE6B316FEE02"/>
          </w:pPr>
          <w:r w:rsidRPr="00D5459D">
            <w:t>Profile</w:t>
          </w:r>
        </w:p>
      </w:docPartBody>
    </w:docPart>
    <w:docPart>
      <w:docPartPr>
        <w:name w:val="26C3CD8C828C47C79B30579E52C8CB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D976CB-8294-4BA3-A301-2F017777DCDF}"/>
      </w:docPartPr>
      <w:docPartBody>
        <w:p w:rsidR="00533F2B" w:rsidRDefault="00C47ED0">
          <w:pPr>
            <w:pStyle w:val="26C3CD8C828C47C79B30579E52C8CBDB"/>
          </w:pPr>
          <w:r w:rsidRPr="00CB0055">
            <w:t>Contact</w:t>
          </w:r>
        </w:p>
      </w:docPartBody>
    </w:docPart>
    <w:docPart>
      <w:docPartPr>
        <w:name w:val="2F5BD22A36D74341932F413F937AA6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6E620D-1497-47D1-8945-A7AD1811FFFD}"/>
      </w:docPartPr>
      <w:docPartBody>
        <w:p w:rsidR="00533F2B" w:rsidRDefault="00C47ED0">
          <w:pPr>
            <w:pStyle w:val="2F5BD22A36D74341932F413F937AA683"/>
          </w:pPr>
          <w:r w:rsidRPr="004D3011">
            <w:t>PHONE:</w:t>
          </w:r>
        </w:p>
      </w:docPartBody>
    </w:docPart>
    <w:docPart>
      <w:docPartPr>
        <w:name w:val="E87CC1251C4545958A3E6F5219928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D9695-B442-4643-8C74-082B0EC23873}"/>
      </w:docPartPr>
      <w:docPartBody>
        <w:p w:rsidR="00533F2B" w:rsidRDefault="00C47ED0">
          <w:pPr>
            <w:pStyle w:val="E87CC1251C4545958A3E6F52199288F6"/>
          </w:pPr>
          <w:r w:rsidRPr="004D3011">
            <w:t>EMAIL:</w:t>
          </w:r>
        </w:p>
      </w:docPartBody>
    </w:docPart>
    <w:docPart>
      <w:docPartPr>
        <w:name w:val="C02F71243276423DAB9F8C4940FA46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8CFA4-31B7-479F-B2A7-E30ECD1C5088}"/>
      </w:docPartPr>
      <w:docPartBody>
        <w:p w:rsidR="00533F2B" w:rsidRDefault="00C47ED0">
          <w:pPr>
            <w:pStyle w:val="C02F71243276423DAB9F8C4940FA4669"/>
          </w:pPr>
          <w:r w:rsidRPr="00CB0055">
            <w:t>Hobbies</w:t>
          </w:r>
        </w:p>
      </w:docPartBody>
    </w:docPart>
    <w:docPart>
      <w:docPartPr>
        <w:name w:val="8FAA17BE94EB43B094EFC47663AF6C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1BB12B-CBF9-41CF-92AD-2EBBAA3B2917}"/>
      </w:docPartPr>
      <w:docPartBody>
        <w:p w:rsidR="00533F2B" w:rsidRDefault="00C47ED0">
          <w:pPr>
            <w:pStyle w:val="8FAA17BE94EB43B094EFC47663AF6C88"/>
          </w:pPr>
          <w:r w:rsidRPr="00036450">
            <w:t>EDUCATION</w:t>
          </w:r>
        </w:p>
      </w:docPartBody>
    </w:docPart>
    <w:docPart>
      <w:docPartPr>
        <w:name w:val="0F088304C3AB49FFB4739755C2990F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BE4F16-F758-421D-ABCD-A7890EDEABC2}"/>
      </w:docPartPr>
      <w:docPartBody>
        <w:p w:rsidR="00533F2B" w:rsidRDefault="00C47ED0">
          <w:pPr>
            <w:pStyle w:val="0F088304C3AB49FFB4739755C2990FFA"/>
          </w:pPr>
          <w:r w:rsidRPr="00036450">
            <w:t>WORK EXPERIENCE</w:t>
          </w:r>
        </w:p>
      </w:docPartBody>
    </w:docPart>
    <w:docPart>
      <w:docPartPr>
        <w:name w:val="8940795C43C54D99961DDD7ED4C0B6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63DE8-7B90-446C-8B70-243FE0BD77DB}"/>
      </w:docPartPr>
      <w:docPartBody>
        <w:p w:rsidR="00533F2B" w:rsidRDefault="00C47ED0">
          <w:pPr>
            <w:pStyle w:val="8940795C43C54D99961DDD7ED4C0B68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mt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D0"/>
    <w:rsid w:val="002963BA"/>
    <w:rsid w:val="00533F2B"/>
    <w:rsid w:val="006B1192"/>
    <w:rsid w:val="00833897"/>
    <w:rsid w:val="0085722A"/>
    <w:rsid w:val="00BF301A"/>
    <w:rsid w:val="00BF76D6"/>
    <w:rsid w:val="00C47ED0"/>
    <w:rsid w:val="00D22991"/>
    <w:rsid w:val="00D3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4B5059C70E4F078DF2BE6B316FEE02">
    <w:name w:val="734B5059C70E4F078DF2BE6B316FEE02"/>
  </w:style>
  <w:style w:type="paragraph" w:customStyle="1" w:styleId="26C3CD8C828C47C79B30579E52C8CBDB">
    <w:name w:val="26C3CD8C828C47C79B30579E52C8CBDB"/>
  </w:style>
  <w:style w:type="paragraph" w:customStyle="1" w:styleId="2F5BD22A36D74341932F413F937AA683">
    <w:name w:val="2F5BD22A36D74341932F413F937AA683"/>
  </w:style>
  <w:style w:type="paragraph" w:customStyle="1" w:styleId="E87CC1251C4545958A3E6F52199288F6">
    <w:name w:val="E87CC1251C4545958A3E6F52199288F6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C02F71243276423DAB9F8C4940FA4669">
    <w:name w:val="C02F71243276423DAB9F8C4940FA4669"/>
  </w:style>
  <w:style w:type="paragraph" w:customStyle="1" w:styleId="8FAA17BE94EB43B094EFC47663AF6C88">
    <w:name w:val="8FAA17BE94EB43B094EFC47663AF6C88"/>
  </w:style>
  <w:style w:type="paragraph" w:customStyle="1" w:styleId="0F088304C3AB49FFB4739755C2990FFA">
    <w:name w:val="0F088304C3AB49FFB4739755C2990FFA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8940795C43C54D99961DDD7ED4C0B685">
    <w:name w:val="8940795C43C54D99961DDD7ED4C0B6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2022-05-27T19:52:00Z</dcterms:created>
  <dcterms:modified xsi:type="dcterms:W3CDTF">2022-06-22T18:12:00Z</dcterms:modified>
</cp:coreProperties>
</file>