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AC6266" w14:paraId="17A83807" w14:textId="77777777" w:rsidTr="00F622AE">
        <w:trPr>
          <w:trHeight w:val="764"/>
        </w:trPr>
        <w:tc>
          <w:tcPr>
            <w:tcW w:w="4320" w:type="dxa"/>
            <w:gridSpan w:val="2"/>
            <w:vAlign w:val="bottom"/>
          </w:tcPr>
          <w:p w14:paraId="0FD75802" w14:textId="20483FCC" w:rsidR="00AC6266" w:rsidRDefault="006D79B2" w:rsidP="000C45FF">
            <w:pPr>
              <w:tabs>
                <w:tab w:val="left" w:pos="990"/>
              </w:tabs>
            </w:pPr>
            <w:r>
              <w:object w:dxaOrig="11400" w:dyaOrig="14280" w14:anchorId="4D832F5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6.8pt;height:158.5pt" o:ole="">
                  <v:imagedata r:id="rId7" o:title=""/>
                </v:shape>
                <o:OLEObject Type="Embed" ProgID="PBrush" ShapeID="_x0000_i1025" DrawAspect="Content" ObjectID="_1715373506" r:id="rId8"/>
              </w:object>
            </w:r>
          </w:p>
        </w:tc>
        <w:tc>
          <w:tcPr>
            <w:tcW w:w="6470" w:type="dxa"/>
            <w:vAlign w:val="bottom"/>
          </w:tcPr>
          <w:p w14:paraId="28BF7141" w14:textId="346672F9" w:rsidR="00F622AE" w:rsidRPr="006D1190" w:rsidRDefault="00AC6266" w:rsidP="00F622AE">
            <w:pPr>
              <w:pStyle w:val="Title"/>
              <w:rPr>
                <w:rFonts w:asciiTheme="majorBidi" w:hAnsiTheme="majorBidi" w:cstheme="majorBidi"/>
                <w:sz w:val="64"/>
                <w:szCs w:val="64"/>
              </w:rPr>
            </w:pPr>
            <w:r w:rsidRPr="006D1190">
              <w:rPr>
                <w:rFonts w:asciiTheme="majorBidi" w:hAnsiTheme="majorBidi" w:cstheme="majorBidi"/>
                <w:sz w:val="64"/>
                <w:szCs w:val="64"/>
              </w:rPr>
              <w:t>Masood Nasiri</w:t>
            </w:r>
          </w:p>
          <w:p w14:paraId="744F0CBA" w14:textId="2CD00217" w:rsidR="00F622AE" w:rsidRPr="006D1190" w:rsidRDefault="00AC6266" w:rsidP="006D1190">
            <w:pPr>
              <w:pStyle w:val="NoSpacing"/>
              <w:rPr>
                <w:spacing w:val="1"/>
                <w:w w:val="77"/>
              </w:rPr>
            </w:pPr>
            <w:r w:rsidRPr="006D1190">
              <w:rPr>
                <w:w w:val="77"/>
              </w:rPr>
              <w:t>Python</w:t>
            </w:r>
            <w:r w:rsidRPr="006D1190">
              <w:rPr>
                <w:spacing w:val="3"/>
                <w:w w:val="77"/>
              </w:rPr>
              <w:t xml:space="preserve"> </w:t>
            </w:r>
            <w:r w:rsidR="0013732B" w:rsidRPr="006D1190">
              <w:t>and VBA programmer</w:t>
            </w:r>
          </w:p>
        </w:tc>
      </w:tr>
      <w:tr w:rsidR="001B2ABD" w14:paraId="6C906623" w14:textId="77777777" w:rsidTr="00AC6266">
        <w:tc>
          <w:tcPr>
            <w:tcW w:w="3600" w:type="dxa"/>
          </w:tcPr>
          <w:sdt>
            <w:sdtPr>
              <w:id w:val="-1711873194"/>
              <w:placeholder>
                <w:docPart w:val="734B5059C70E4F078DF2BE6B316FEE02"/>
              </w:placeholder>
              <w:temporary/>
              <w:showingPlcHdr/>
              <w15:appearance w15:val="hidden"/>
            </w:sdtPr>
            <w:sdtEndPr/>
            <w:sdtContent>
              <w:p w14:paraId="2B7A3325" w14:textId="337A4CF8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75E7821C" w14:textId="7703551F" w:rsidR="005E0DCA" w:rsidRPr="005E0DCA" w:rsidRDefault="005E0DCA" w:rsidP="005E0DCA"/>
          <w:p w14:paraId="56D41790" w14:textId="06BA3CC2" w:rsidR="006D79B2" w:rsidRDefault="005E0178" w:rsidP="005E0178">
            <w:pPr>
              <w:rPr>
                <w:rFonts w:ascii="Roboto" w:hAnsi="Roboto"/>
                <w:color w:val="384347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384347"/>
                <w:sz w:val="21"/>
                <w:szCs w:val="21"/>
                <w:shd w:val="clear" w:color="auto" w:fill="FFFFFF"/>
              </w:rPr>
              <w:t xml:space="preserve">Python </w:t>
            </w:r>
            <w:r w:rsidR="006D79B2">
              <w:rPr>
                <w:rFonts w:ascii="Roboto" w:hAnsi="Roboto"/>
                <w:color w:val="384347"/>
                <w:sz w:val="21"/>
                <w:szCs w:val="21"/>
                <w:shd w:val="clear" w:color="auto" w:fill="FFFFFF"/>
              </w:rPr>
              <w:t>Programmer</w:t>
            </w:r>
            <w:r>
              <w:rPr>
                <w:rFonts w:ascii="Roboto" w:hAnsi="Roboto"/>
                <w:color w:val="384347"/>
                <w:sz w:val="21"/>
                <w:szCs w:val="21"/>
                <w:shd w:val="clear" w:color="auto" w:fill="FFFFFF"/>
              </w:rPr>
              <w:t xml:space="preserve"> with </w:t>
            </w:r>
            <w:r w:rsidR="006D79B2">
              <w:rPr>
                <w:rFonts w:ascii="Roboto" w:hAnsi="Roboto"/>
                <w:color w:val="384347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ascii="Roboto" w:hAnsi="Roboto"/>
                <w:color w:val="384347"/>
                <w:sz w:val="21"/>
                <w:szCs w:val="21"/>
                <w:shd w:val="clear" w:color="auto" w:fill="FFFFFF"/>
              </w:rPr>
              <w:t xml:space="preserve"> years of experience</w:t>
            </w:r>
            <w:r w:rsidR="006D79B2">
              <w:rPr>
                <w:rFonts w:ascii="Roboto" w:hAnsi="Roboto"/>
                <w:color w:val="384347"/>
                <w:sz w:val="21"/>
                <w:szCs w:val="21"/>
                <w:shd w:val="clear" w:color="auto" w:fill="FFFFFF"/>
              </w:rPr>
              <w:t>s.</w:t>
            </w:r>
          </w:p>
          <w:p w14:paraId="7D38D109" w14:textId="31B9A2AA" w:rsidR="006D79B2" w:rsidRDefault="006D79B2" w:rsidP="005E0178">
            <w:pPr>
              <w:rPr>
                <w:rFonts w:ascii="Roboto" w:hAnsi="Roboto"/>
                <w:color w:val="384347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384347"/>
                <w:sz w:val="21"/>
                <w:szCs w:val="21"/>
                <w:shd w:val="clear" w:color="auto" w:fill="FFFFFF"/>
              </w:rPr>
              <w:t>VBA programmer with 3 years Experiences.</w:t>
            </w:r>
          </w:p>
          <w:p w14:paraId="193C795C" w14:textId="03C13232" w:rsidR="00036450" w:rsidRDefault="00036450" w:rsidP="0013732B">
            <w:pPr>
              <w:rPr>
                <w:rFonts w:ascii="Roboto" w:hAnsi="Roboto"/>
                <w:color w:val="384347"/>
                <w:sz w:val="21"/>
                <w:szCs w:val="21"/>
                <w:shd w:val="clear" w:color="auto" w:fill="FFFFFF"/>
              </w:rPr>
            </w:pPr>
          </w:p>
          <w:sdt>
            <w:sdtPr>
              <w:id w:val="-1954003311"/>
              <w:placeholder>
                <w:docPart w:val="26C3CD8C828C47C79B30579E52C8CBDB"/>
              </w:placeholder>
              <w:temporary/>
              <w:showingPlcHdr/>
              <w15:appearance w15:val="hidden"/>
            </w:sdtPr>
            <w:sdtEndPr/>
            <w:sdtContent>
              <w:p w14:paraId="400879C4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2F5BD22A36D74341932F413F937AA683"/>
              </w:placeholder>
              <w:temporary/>
              <w:showingPlcHdr/>
              <w15:appearance w15:val="hidden"/>
            </w:sdtPr>
            <w:sdtEndPr/>
            <w:sdtContent>
              <w:p w14:paraId="203428A6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0C0836FC" w14:textId="3D5930EA" w:rsidR="004D3011" w:rsidRDefault="005E0DCA" w:rsidP="004D3011">
            <w:r>
              <w:t>0098 9398187299</w:t>
            </w:r>
          </w:p>
          <w:p w14:paraId="32320A62" w14:textId="77777777" w:rsidR="004D3011" w:rsidRPr="004D3011" w:rsidRDefault="004D3011" w:rsidP="004D3011"/>
          <w:p w14:paraId="44C52B37" w14:textId="4F4D99C7" w:rsidR="004D3011" w:rsidRDefault="00D92967" w:rsidP="004D3011">
            <w:r>
              <w:t>Address:</w:t>
            </w:r>
          </w:p>
          <w:p w14:paraId="5B17C01C" w14:textId="36402041" w:rsidR="004D3011" w:rsidRDefault="00CB0767" w:rsidP="004D3011">
            <w:proofErr w:type="spellStart"/>
            <w:r>
              <w:t>Tehran,Iran</w:t>
            </w:r>
            <w:proofErr w:type="spellEnd"/>
          </w:p>
          <w:p w14:paraId="3931D7ED" w14:textId="77777777" w:rsidR="004D3011" w:rsidRDefault="004D3011" w:rsidP="004D3011"/>
          <w:sdt>
            <w:sdtPr>
              <w:id w:val="-240260293"/>
              <w:placeholder>
                <w:docPart w:val="E87CC1251C4545958A3E6F52199288F6"/>
              </w:placeholder>
              <w:temporary/>
              <w:showingPlcHdr/>
              <w15:appearance w15:val="hidden"/>
            </w:sdtPr>
            <w:sdtEndPr/>
            <w:sdtContent>
              <w:p w14:paraId="48356C33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4484B6D8" w14:textId="06D09300" w:rsidR="00036450" w:rsidRPr="00E4381A" w:rsidRDefault="005E0DCA" w:rsidP="004D3011">
            <w:pPr>
              <w:rPr>
                <w:rStyle w:val="Hyperlink"/>
              </w:rPr>
            </w:pPr>
            <w:r>
              <w:t>Masood.na@gmail.com</w:t>
            </w:r>
          </w:p>
          <w:sdt>
            <w:sdtPr>
              <w:id w:val="-1444214663"/>
              <w:placeholder>
                <w:docPart w:val="C02F71243276423DAB9F8C4940FA4669"/>
              </w:placeholder>
              <w:temporary/>
              <w:showingPlcHdr/>
              <w15:appearance w15:val="hidden"/>
            </w:sdtPr>
            <w:sdtEndPr/>
            <w:sdtContent>
              <w:p w14:paraId="32675FE6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42D6D5D1" w14:textId="1C47AAF3" w:rsidR="004D3011" w:rsidRDefault="00E96CF7" w:rsidP="004D3011">
            <w:r>
              <w:t xml:space="preserve">Problem Solving in </w:t>
            </w:r>
            <w:proofErr w:type="spellStart"/>
            <w:r>
              <w:t>Excell</w:t>
            </w:r>
            <w:proofErr w:type="spellEnd"/>
          </w:p>
          <w:p w14:paraId="46D595E8" w14:textId="31D8DC8A" w:rsidR="004D3011" w:rsidRDefault="00E96CF7" w:rsidP="004D3011">
            <w:r>
              <w:t>Attending in programming contests</w:t>
            </w:r>
          </w:p>
          <w:p w14:paraId="0AE4BD1A" w14:textId="6BA621FC" w:rsidR="004D3011" w:rsidRDefault="004D3011" w:rsidP="004D3011"/>
          <w:p w14:paraId="04373D6E" w14:textId="2A53CB2C" w:rsidR="004D3011" w:rsidRPr="004D3011" w:rsidRDefault="004D3011" w:rsidP="004D3011"/>
        </w:tc>
        <w:tc>
          <w:tcPr>
            <w:tcW w:w="720" w:type="dxa"/>
          </w:tcPr>
          <w:p w14:paraId="563C542A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8FAA17BE94EB43B094EFC47663AF6C88"/>
              </w:placeholder>
              <w:temporary/>
              <w:showingPlcHdr/>
              <w15:appearance w15:val="hidden"/>
            </w:sdtPr>
            <w:sdtEndPr/>
            <w:sdtContent>
              <w:p w14:paraId="6375B9BB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3663190B" w14:textId="3CFADF28" w:rsidR="00036450" w:rsidRPr="00036450" w:rsidRDefault="008474BF" w:rsidP="00B359E4">
            <w:pPr>
              <w:pStyle w:val="Heading4"/>
            </w:pPr>
            <w:r>
              <w:t>Kashan Uni</w:t>
            </w:r>
          </w:p>
          <w:p w14:paraId="12C49A3C" w14:textId="1E266E1D" w:rsidR="00036450" w:rsidRPr="00B359E4" w:rsidRDefault="008474BF" w:rsidP="00B359E4">
            <w:pPr>
              <w:pStyle w:val="Date"/>
            </w:pPr>
            <w:r>
              <w:rPr>
                <w:rFonts w:hint="cs"/>
                <w:rtl/>
              </w:rPr>
              <w:t>2001</w:t>
            </w:r>
            <w:r w:rsidR="00036450" w:rsidRPr="00B359E4">
              <w:t xml:space="preserve"> - </w:t>
            </w:r>
            <w:r>
              <w:rPr>
                <w:rFonts w:hint="cs"/>
                <w:rtl/>
              </w:rPr>
              <w:t>2006</w:t>
            </w:r>
          </w:p>
          <w:p w14:paraId="19E8D7B3" w14:textId="30D2D53A" w:rsidR="00E96CF7" w:rsidRDefault="00E96CF7" w:rsidP="00E96CF7">
            <w:r>
              <w:t>graduated in Mechanical Eng.</w:t>
            </w:r>
          </w:p>
          <w:p w14:paraId="71872F06" w14:textId="77777777" w:rsidR="00036450" w:rsidRDefault="00036450" w:rsidP="00036450"/>
          <w:p w14:paraId="6A23E260" w14:textId="7FD76B81" w:rsidR="00036450" w:rsidRPr="00B359E4" w:rsidRDefault="008474BF" w:rsidP="00B359E4">
            <w:pPr>
              <w:pStyle w:val="Heading4"/>
            </w:pPr>
            <w:proofErr w:type="spellStart"/>
            <w:r>
              <w:t>Ivanaki</w:t>
            </w:r>
            <w:proofErr w:type="spellEnd"/>
            <w:r>
              <w:t xml:space="preserve"> Uni</w:t>
            </w:r>
          </w:p>
          <w:p w14:paraId="7DB07DF9" w14:textId="603B7EB9" w:rsidR="00036450" w:rsidRPr="0013732B" w:rsidRDefault="008474BF" w:rsidP="00B359E4">
            <w:pPr>
              <w:pStyle w:val="Date"/>
              <w:rPr>
                <w:sz w:val="20"/>
                <w:szCs w:val="20"/>
              </w:rPr>
            </w:pPr>
            <w:r w:rsidRPr="0013732B">
              <w:rPr>
                <w:rFonts w:hint="cs"/>
                <w:sz w:val="20"/>
                <w:szCs w:val="20"/>
                <w:rtl/>
              </w:rPr>
              <w:t>2015</w:t>
            </w:r>
            <w:r w:rsidR="00036450" w:rsidRPr="0013732B">
              <w:rPr>
                <w:sz w:val="20"/>
                <w:szCs w:val="20"/>
              </w:rPr>
              <w:t xml:space="preserve"> - </w:t>
            </w:r>
            <w:r w:rsidRPr="0013732B">
              <w:rPr>
                <w:rFonts w:hint="cs"/>
                <w:sz w:val="20"/>
                <w:szCs w:val="20"/>
                <w:rtl/>
              </w:rPr>
              <w:t>2017</w:t>
            </w:r>
          </w:p>
          <w:p w14:paraId="76DDB862" w14:textId="47363217" w:rsidR="00036450" w:rsidRPr="0013732B" w:rsidRDefault="00E96CF7" w:rsidP="00036450">
            <w:pPr>
              <w:rPr>
                <w:sz w:val="20"/>
                <w:szCs w:val="20"/>
                <w:rtl/>
              </w:rPr>
            </w:pPr>
            <w:r w:rsidRPr="0013732B">
              <w:rPr>
                <w:sz w:val="20"/>
                <w:szCs w:val="20"/>
              </w:rPr>
              <w:t>graduated in Mechatronics</w:t>
            </w:r>
            <w:r w:rsidR="00AC7AA5" w:rsidRPr="0013732B">
              <w:rPr>
                <w:sz w:val="20"/>
                <w:szCs w:val="20"/>
              </w:rPr>
              <w:t xml:space="preserve"> Eng.</w:t>
            </w:r>
          </w:p>
          <w:p w14:paraId="43BA79CE" w14:textId="5D544AF3" w:rsidR="006D79B2" w:rsidRPr="0013732B" w:rsidRDefault="00AC7AA5" w:rsidP="00AC7AA5">
            <w:pPr>
              <w:rPr>
                <w:szCs w:val="18"/>
                <w:rtl/>
              </w:rPr>
            </w:pPr>
            <w:r w:rsidRPr="0013732B">
              <w:rPr>
                <w:szCs w:val="18"/>
              </w:rPr>
              <w:t xml:space="preserve">article :detecting non-standard parts using  image processing </w:t>
            </w:r>
          </w:p>
          <w:p w14:paraId="063E66F5" w14:textId="70342E7A" w:rsidR="00AC7AA5" w:rsidRPr="0013732B" w:rsidRDefault="00AC7AA5" w:rsidP="0013732B">
            <w:pPr>
              <w:pStyle w:val="ltr"/>
              <w:spacing w:before="0" w:beforeAutospacing="0" w:after="0" w:afterAutospacing="0"/>
              <w:jc w:val="both"/>
              <w:rPr>
                <w:rFonts w:ascii="mtr" w:hAnsi="mtr"/>
                <w:color w:val="000000"/>
                <w:sz w:val="20"/>
                <w:szCs w:val="20"/>
                <w:rtl/>
              </w:rPr>
            </w:pPr>
            <w:r w:rsidRPr="0013732B">
              <w:rPr>
                <w:rFonts w:ascii="mtr" w:hAnsi="mtr"/>
                <w:color w:val="000000"/>
                <w:sz w:val="20"/>
                <w:szCs w:val="20"/>
              </w:rPr>
              <w:t>https://civilica.com/doc/1023349/</w:t>
            </w:r>
          </w:p>
          <w:sdt>
            <w:sdtPr>
              <w:id w:val="1001553383"/>
              <w:placeholder>
                <w:docPart w:val="0F088304C3AB49FFB4739755C2990FFA"/>
              </w:placeholder>
              <w:temporary/>
              <w:showingPlcHdr/>
              <w15:appearance w15:val="hidden"/>
            </w:sdtPr>
            <w:sdtEndPr/>
            <w:sdtContent>
              <w:p w14:paraId="32F77C6A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5B6CCF3D" w14:textId="32FAE41E" w:rsidR="00036450" w:rsidRDefault="005B27EF" w:rsidP="00B359E4">
            <w:pPr>
              <w:pStyle w:val="Heading4"/>
              <w:rPr>
                <w:bCs/>
              </w:rPr>
            </w:pPr>
            <w:r>
              <w:t xml:space="preserve">Hadid </w:t>
            </w:r>
            <w:proofErr w:type="spellStart"/>
            <w:r>
              <w:t>Mobtakeran</w:t>
            </w:r>
            <w:proofErr w:type="spellEnd"/>
            <w:r w:rsidR="00036450">
              <w:t xml:space="preserve"> </w:t>
            </w:r>
            <w:r w:rsidR="00E96CF7">
              <w:t>[Quality assurance manager]</w:t>
            </w:r>
          </w:p>
          <w:p w14:paraId="7857441A" w14:textId="56485D25" w:rsidR="00036450" w:rsidRPr="00036450" w:rsidRDefault="00E96CF7" w:rsidP="00B359E4">
            <w:pPr>
              <w:pStyle w:val="Date"/>
            </w:pPr>
            <w:r>
              <w:t>2009</w:t>
            </w:r>
            <w:r w:rsidR="00036450" w:rsidRPr="00036450">
              <w:t>–</w:t>
            </w:r>
            <w:r>
              <w:t>2022</w:t>
            </w:r>
          </w:p>
          <w:p w14:paraId="46DC9DB2" w14:textId="759BBBF8" w:rsidR="00036450" w:rsidRDefault="00E96CF7" w:rsidP="00036450">
            <w:r>
              <w:t>QA Manager in an automotive part company.</w:t>
            </w:r>
            <w:r w:rsidR="00036450" w:rsidRPr="00036450">
              <w:t xml:space="preserve"> </w:t>
            </w:r>
          </w:p>
          <w:p w14:paraId="7287007E" w14:textId="492DC2C3" w:rsidR="00A84B78" w:rsidRDefault="00A84B78" w:rsidP="00036450">
            <w:r>
              <w:t>Creating integrated Quality Dashboard system</w:t>
            </w:r>
            <w:r w:rsidR="0013732B">
              <w:rPr>
                <w:rFonts w:hint="cs"/>
                <w:rtl/>
              </w:rPr>
              <w:t xml:space="preserve"> </w:t>
            </w:r>
            <w:r w:rsidR="0013732B">
              <w:t>(VBA +SQL)</w:t>
            </w:r>
          </w:p>
          <w:p w14:paraId="189A8012" w14:textId="77777777" w:rsidR="004D3011" w:rsidRDefault="004D3011" w:rsidP="00036450"/>
          <w:p w14:paraId="5975EFDF" w14:textId="77777777" w:rsidR="004D3011" w:rsidRDefault="004D3011" w:rsidP="00036450"/>
          <w:p w14:paraId="1A6A7333" w14:textId="1FEF1F5E" w:rsidR="004D3011" w:rsidRPr="004D3011" w:rsidRDefault="00036450" w:rsidP="006D4F2B">
            <w:pPr>
              <w:pStyle w:val="Heading4"/>
            </w:pPr>
            <w:r w:rsidRPr="004D3011">
              <w:t xml:space="preserve"> </w:t>
            </w:r>
          </w:p>
          <w:p w14:paraId="00D23530" w14:textId="77777777" w:rsidR="004D3011" w:rsidRDefault="004D3011" w:rsidP="00036450"/>
          <w:sdt>
            <w:sdtPr>
              <w:id w:val="1669594239"/>
              <w:placeholder>
                <w:docPart w:val="8940795C43C54D99961DDD7ED4C0B685"/>
              </w:placeholder>
              <w:temporary/>
              <w:showingPlcHdr/>
              <w15:appearance w15:val="hidden"/>
            </w:sdtPr>
            <w:sdtEndPr/>
            <w:sdtContent>
              <w:p w14:paraId="1B4F14C2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43DC114C" w14:textId="77777777"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4AB8A76B" wp14:editId="53F2CE0B">
                  <wp:extent cx="3713480" cy="2398144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</w:tc>
      </w:tr>
    </w:tbl>
    <w:p w14:paraId="7AAB46D8" w14:textId="191CAF56" w:rsidR="0043117B" w:rsidRDefault="007928E2" w:rsidP="000C45FF">
      <w:pPr>
        <w:tabs>
          <w:tab w:val="left" w:pos="990"/>
        </w:tabs>
      </w:pPr>
    </w:p>
    <w:sectPr w:rsidR="0043117B" w:rsidSect="00AC6266">
      <w:headerReference w:type="default" r:id="rId10"/>
      <w:pgSz w:w="12240" w:h="15840"/>
      <w:pgMar w:top="54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DD0AA" w14:textId="77777777" w:rsidR="007928E2" w:rsidRDefault="007928E2" w:rsidP="000C45FF">
      <w:r>
        <w:separator/>
      </w:r>
    </w:p>
  </w:endnote>
  <w:endnote w:type="continuationSeparator" w:id="0">
    <w:p w14:paraId="4B0CD3E9" w14:textId="77777777" w:rsidR="007928E2" w:rsidRDefault="007928E2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mtr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5C63C" w14:textId="77777777" w:rsidR="007928E2" w:rsidRDefault="007928E2" w:rsidP="000C45FF">
      <w:r>
        <w:separator/>
      </w:r>
    </w:p>
  </w:footnote>
  <w:footnote w:type="continuationSeparator" w:id="0">
    <w:p w14:paraId="635862FF" w14:textId="77777777" w:rsidR="007928E2" w:rsidRDefault="007928E2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299CB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04F3540" wp14:editId="29BAC3D9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4" name="Graphic 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A18AD"/>
    <w:multiLevelType w:val="hybridMultilevel"/>
    <w:tmpl w:val="93F6B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2225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4BF"/>
    <w:rsid w:val="00036450"/>
    <w:rsid w:val="00094499"/>
    <w:rsid w:val="000C45FF"/>
    <w:rsid w:val="000E3FD1"/>
    <w:rsid w:val="00112054"/>
    <w:rsid w:val="001317D8"/>
    <w:rsid w:val="0013732B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7121F"/>
    <w:rsid w:val="003910D8"/>
    <w:rsid w:val="003A6B7D"/>
    <w:rsid w:val="003B06CA"/>
    <w:rsid w:val="004071FC"/>
    <w:rsid w:val="00445947"/>
    <w:rsid w:val="00454401"/>
    <w:rsid w:val="004813B3"/>
    <w:rsid w:val="00496591"/>
    <w:rsid w:val="004C63E4"/>
    <w:rsid w:val="004D3011"/>
    <w:rsid w:val="005262AC"/>
    <w:rsid w:val="005B27EF"/>
    <w:rsid w:val="005E0178"/>
    <w:rsid w:val="005E0DCA"/>
    <w:rsid w:val="005E39D5"/>
    <w:rsid w:val="00600670"/>
    <w:rsid w:val="0062123A"/>
    <w:rsid w:val="00646E75"/>
    <w:rsid w:val="006771D0"/>
    <w:rsid w:val="006D1190"/>
    <w:rsid w:val="006D4F2B"/>
    <w:rsid w:val="006D79B2"/>
    <w:rsid w:val="00715FCB"/>
    <w:rsid w:val="00743101"/>
    <w:rsid w:val="00764C9F"/>
    <w:rsid w:val="007775E1"/>
    <w:rsid w:val="007867A0"/>
    <w:rsid w:val="007927F5"/>
    <w:rsid w:val="007928E2"/>
    <w:rsid w:val="007B6298"/>
    <w:rsid w:val="00802CA0"/>
    <w:rsid w:val="008474BF"/>
    <w:rsid w:val="009260CD"/>
    <w:rsid w:val="00940A66"/>
    <w:rsid w:val="00952C25"/>
    <w:rsid w:val="00963B3B"/>
    <w:rsid w:val="00A2118D"/>
    <w:rsid w:val="00A213A1"/>
    <w:rsid w:val="00A84B78"/>
    <w:rsid w:val="00AC6266"/>
    <w:rsid w:val="00AC7AA5"/>
    <w:rsid w:val="00AD0A50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CB0767"/>
    <w:rsid w:val="00CF71E4"/>
    <w:rsid w:val="00D2522B"/>
    <w:rsid w:val="00D422DE"/>
    <w:rsid w:val="00D5459D"/>
    <w:rsid w:val="00D92967"/>
    <w:rsid w:val="00DA1F4D"/>
    <w:rsid w:val="00DD172A"/>
    <w:rsid w:val="00E25A26"/>
    <w:rsid w:val="00E4381A"/>
    <w:rsid w:val="00E46B36"/>
    <w:rsid w:val="00E55D74"/>
    <w:rsid w:val="00E96CF7"/>
    <w:rsid w:val="00F42C72"/>
    <w:rsid w:val="00F4361D"/>
    <w:rsid w:val="00F60274"/>
    <w:rsid w:val="00F622AE"/>
    <w:rsid w:val="00F77FB9"/>
    <w:rsid w:val="00FB068F"/>
    <w:rsid w:val="00FD6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3E6405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customStyle="1" w:styleId="ltr">
    <w:name w:val="ltr"/>
    <w:basedOn w:val="Normal"/>
    <w:rsid w:val="00AC7AA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NoSpacing">
    <w:name w:val="No Spacing"/>
    <w:uiPriority w:val="1"/>
    <w:qFormat/>
    <w:rsid w:val="006D1190"/>
    <w:rPr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chart" Target="charts/chart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Blue%20grey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Sheet1!$A$2:$A$12</c:f>
              <c:strCache>
                <c:ptCount val="11"/>
                <c:pt idx="0">
                  <c:v>Python</c:v>
                </c:pt>
                <c:pt idx="1">
                  <c:v>SQL Server</c:v>
                </c:pt>
                <c:pt idx="2">
                  <c:v>VBA</c:v>
                </c:pt>
                <c:pt idx="3">
                  <c:v>Access</c:v>
                </c:pt>
                <c:pt idx="4">
                  <c:v>Excell</c:v>
                </c:pt>
                <c:pt idx="5">
                  <c:v>Php</c:v>
                </c:pt>
                <c:pt idx="6">
                  <c:v>Html</c:v>
                </c:pt>
                <c:pt idx="7">
                  <c:v>Css</c:v>
                </c:pt>
                <c:pt idx="8">
                  <c:v>Js</c:v>
                </c:pt>
                <c:pt idx="9">
                  <c:v>Ms project</c:v>
                </c:pt>
                <c:pt idx="10">
                  <c:v>Git</c:v>
                </c:pt>
              </c:strCache>
            </c:strRef>
          </c:cat>
          <c:val>
            <c:numRef>
              <c:f>Sheet1!$B$2:$B$12</c:f>
              <c:numCache>
                <c:formatCode>General</c:formatCode>
                <c:ptCount val="11"/>
                <c:pt idx="0">
                  <c:v>0.5</c:v>
                </c:pt>
                <c:pt idx="1">
                  <c:v>0.4</c:v>
                </c:pt>
                <c:pt idx="2">
                  <c:v>0.6</c:v>
                </c:pt>
                <c:pt idx="3">
                  <c:v>0.6</c:v>
                </c:pt>
                <c:pt idx="4">
                  <c:v>0.7</c:v>
                </c:pt>
                <c:pt idx="5">
                  <c:v>0.5</c:v>
                </c:pt>
                <c:pt idx="6">
                  <c:v>0.6</c:v>
                </c:pt>
                <c:pt idx="7">
                  <c:v>0.5</c:v>
                </c:pt>
                <c:pt idx="8">
                  <c:v>0.5</c:v>
                </c:pt>
                <c:pt idx="9">
                  <c:v>0.6</c:v>
                </c:pt>
                <c:pt idx="10">
                  <c:v>0.7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34B5059C70E4F078DF2BE6B316FEE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251402-D98C-4303-9E79-21B7A02EFE81}"/>
      </w:docPartPr>
      <w:docPartBody>
        <w:p w:rsidR="00533F2B" w:rsidRDefault="00C47ED0">
          <w:pPr>
            <w:pStyle w:val="734B5059C70E4F078DF2BE6B316FEE02"/>
          </w:pPr>
          <w:r w:rsidRPr="00D5459D">
            <w:t>Profile</w:t>
          </w:r>
        </w:p>
      </w:docPartBody>
    </w:docPart>
    <w:docPart>
      <w:docPartPr>
        <w:name w:val="26C3CD8C828C47C79B30579E52C8CB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D976CB-8294-4BA3-A301-2F017777DCDF}"/>
      </w:docPartPr>
      <w:docPartBody>
        <w:p w:rsidR="00533F2B" w:rsidRDefault="00C47ED0">
          <w:pPr>
            <w:pStyle w:val="26C3CD8C828C47C79B30579E52C8CBDB"/>
          </w:pPr>
          <w:r w:rsidRPr="00CB0055">
            <w:t>Contact</w:t>
          </w:r>
        </w:p>
      </w:docPartBody>
    </w:docPart>
    <w:docPart>
      <w:docPartPr>
        <w:name w:val="2F5BD22A36D74341932F413F937AA6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6E620D-1497-47D1-8945-A7AD1811FFFD}"/>
      </w:docPartPr>
      <w:docPartBody>
        <w:p w:rsidR="00533F2B" w:rsidRDefault="00C47ED0">
          <w:pPr>
            <w:pStyle w:val="2F5BD22A36D74341932F413F937AA683"/>
          </w:pPr>
          <w:r w:rsidRPr="004D3011">
            <w:t>PHONE:</w:t>
          </w:r>
        </w:p>
      </w:docPartBody>
    </w:docPart>
    <w:docPart>
      <w:docPartPr>
        <w:name w:val="E87CC1251C4545958A3E6F5219928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0D9695-B442-4643-8C74-082B0EC23873}"/>
      </w:docPartPr>
      <w:docPartBody>
        <w:p w:rsidR="00533F2B" w:rsidRDefault="00C47ED0">
          <w:pPr>
            <w:pStyle w:val="E87CC1251C4545958A3E6F52199288F6"/>
          </w:pPr>
          <w:r w:rsidRPr="004D3011">
            <w:t>EMAIL:</w:t>
          </w:r>
        </w:p>
      </w:docPartBody>
    </w:docPart>
    <w:docPart>
      <w:docPartPr>
        <w:name w:val="C02F71243276423DAB9F8C4940FA46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F8CFA4-31B7-479F-B2A7-E30ECD1C5088}"/>
      </w:docPartPr>
      <w:docPartBody>
        <w:p w:rsidR="00533F2B" w:rsidRDefault="00C47ED0">
          <w:pPr>
            <w:pStyle w:val="C02F71243276423DAB9F8C4940FA4669"/>
          </w:pPr>
          <w:r w:rsidRPr="00CB0055">
            <w:t>Hobbies</w:t>
          </w:r>
        </w:p>
      </w:docPartBody>
    </w:docPart>
    <w:docPart>
      <w:docPartPr>
        <w:name w:val="8FAA17BE94EB43B094EFC47663AF6C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1BB12B-CBF9-41CF-92AD-2EBBAA3B2917}"/>
      </w:docPartPr>
      <w:docPartBody>
        <w:p w:rsidR="00533F2B" w:rsidRDefault="00C47ED0">
          <w:pPr>
            <w:pStyle w:val="8FAA17BE94EB43B094EFC47663AF6C88"/>
          </w:pPr>
          <w:r w:rsidRPr="00036450">
            <w:t>EDUCATION</w:t>
          </w:r>
        </w:p>
      </w:docPartBody>
    </w:docPart>
    <w:docPart>
      <w:docPartPr>
        <w:name w:val="0F088304C3AB49FFB4739755C2990F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BE4F16-F758-421D-ABCD-A7890EDEABC2}"/>
      </w:docPartPr>
      <w:docPartBody>
        <w:p w:rsidR="00533F2B" w:rsidRDefault="00C47ED0">
          <w:pPr>
            <w:pStyle w:val="0F088304C3AB49FFB4739755C2990FFA"/>
          </w:pPr>
          <w:r w:rsidRPr="00036450">
            <w:t>WORK EXPERIENCE</w:t>
          </w:r>
        </w:p>
      </w:docPartBody>
    </w:docPart>
    <w:docPart>
      <w:docPartPr>
        <w:name w:val="8940795C43C54D99961DDD7ED4C0B6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863DE8-7B90-446C-8B70-243FE0BD77DB}"/>
      </w:docPartPr>
      <w:docPartBody>
        <w:p w:rsidR="00533F2B" w:rsidRDefault="00C47ED0">
          <w:pPr>
            <w:pStyle w:val="8940795C43C54D99961DDD7ED4C0B685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mtr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ED0"/>
    <w:rsid w:val="002963BA"/>
    <w:rsid w:val="00533F2B"/>
    <w:rsid w:val="0085722A"/>
    <w:rsid w:val="00BF301A"/>
    <w:rsid w:val="00C47ED0"/>
    <w:rsid w:val="00D33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34B5059C70E4F078DF2BE6B316FEE02">
    <w:name w:val="734B5059C70E4F078DF2BE6B316FEE02"/>
  </w:style>
  <w:style w:type="paragraph" w:customStyle="1" w:styleId="26C3CD8C828C47C79B30579E52C8CBDB">
    <w:name w:val="26C3CD8C828C47C79B30579E52C8CBDB"/>
  </w:style>
  <w:style w:type="paragraph" w:customStyle="1" w:styleId="2F5BD22A36D74341932F413F937AA683">
    <w:name w:val="2F5BD22A36D74341932F413F937AA683"/>
  </w:style>
  <w:style w:type="paragraph" w:customStyle="1" w:styleId="E87CC1251C4545958A3E6F52199288F6">
    <w:name w:val="E87CC1251C4545958A3E6F52199288F6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C02F71243276423DAB9F8C4940FA4669">
    <w:name w:val="C02F71243276423DAB9F8C4940FA4669"/>
  </w:style>
  <w:style w:type="paragraph" w:customStyle="1" w:styleId="8FAA17BE94EB43B094EFC47663AF6C88">
    <w:name w:val="8FAA17BE94EB43B094EFC47663AF6C88"/>
  </w:style>
  <w:style w:type="paragraph" w:customStyle="1" w:styleId="0F088304C3AB49FFB4739755C2990FFA">
    <w:name w:val="0F088304C3AB49FFB4739755C2990FFA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8940795C43C54D99961DDD7ED4C0B685">
    <w:name w:val="8940795C43C54D99961DDD7ED4C0B68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2022-05-27T19:52:00Z</dcterms:created>
  <dcterms:modified xsi:type="dcterms:W3CDTF">2022-05-29T19:22:00Z</dcterms:modified>
</cp:coreProperties>
</file>